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4F944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  <w:r>
        <w:rPr>
          <w:rFonts w:hint="default"/>
          <w:b/>
          <w:bCs/>
          <w:sz w:val="52"/>
          <w:szCs w:val="48"/>
          <w:u w:val="single"/>
          <w:lang w:val="en-US"/>
        </w:rPr>
        <w:t>COMPUTER SCIENCE FUNDAMENTALS AND CAREER PATHWAYS</w:t>
      </w:r>
    </w:p>
    <w:p w14:paraId="29936806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</w:p>
    <w:p w14:paraId="69D8EFAF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</w:p>
    <w:p w14:paraId="5D0503FA">
      <w:pPr>
        <w:jc w:val="center"/>
        <w:rPr>
          <w:rFonts w:hint="default"/>
          <w:b w:val="0"/>
          <w:bCs w:val="0"/>
          <w:sz w:val="52"/>
          <w:szCs w:val="48"/>
          <w:u w:val="single"/>
          <w:lang w:val="en-US"/>
        </w:rPr>
      </w:pPr>
      <w:r>
        <w:rPr>
          <w:rFonts w:hint="default"/>
          <w:b w:val="0"/>
          <w:bCs w:val="0"/>
          <w:sz w:val="52"/>
          <w:szCs w:val="48"/>
          <w:u w:val="none"/>
          <w:lang w:val="en-US"/>
        </w:rPr>
        <w:t xml:space="preserve">                                          </w:t>
      </w:r>
      <w:r>
        <w:rPr>
          <w:rFonts w:hint="default"/>
          <w:b w:val="0"/>
          <w:bCs w:val="0"/>
          <w:sz w:val="52"/>
          <w:szCs w:val="48"/>
          <w:u w:val="single"/>
          <w:lang w:val="en-US"/>
        </w:rPr>
        <w:t>Assignment 4</w:t>
      </w:r>
    </w:p>
    <w:p w14:paraId="563E6CFF">
      <w:pPr>
        <w:jc w:val="center"/>
        <w:rPr>
          <w:rFonts w:hint="default"/>
          <w:b w:val="0"/>
          <w:bCs w:val="0"/>
          <w:sz w:val="52"/>
          <w:szCs w:val="48"/>
          <w:u w:val="single"/>
          <w:lang w:val="en-US"/>
        </w:rPr>
      </w:pPr>
    </w:p>
    <w:p w14:paraId="3277D192">
      <w:pPr>
        <w:jc w:val="center"/>
        <w:rPr>
          <w:rFonts w:hint="default"/>
          <w:b w:val="0"/>
          <w:bCs w:val="0"/>
          <w:sz w:val="52"/>
          <w:szCs w:val="48"/>
          <w:u w:val="single"/>
          <w:lang w:val="en-US"/>
        </w:rPr>
      </w:pPr>
    </w:p>
    <w:p w14:paraId="0FB6FDA3">
      <w:pPr>
        <w:jc w:val="center"/>
        <w:rPr>
          <w:rFonts w:hint="default"/>
          <w:b w:val="0"/>
          <w:bCs w:val="0"/>
          <w:sz w:val="52"/>
          <w:szCs w:val="48"/>
          <w:u w:val="single"/>
          <w:lang w:val="en-US"/>
        </w:rPr>
      </w:pPr>
    </w:p>
    <w:p w14:paraId="6624EDEC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  <w:r>
        <w:rPr>
          <w:rFonts w:hint="default"/>
          <w:b/>
          <w:bCs/>
          <w:sz w:val="56"/>
          <w:szCs w:val="52"/>
          <w:u w:val="single"/>
          <w:lang w:val="en-US"/>
        </w:rPr>
        <w:t>Topic:</w:t>
      </w:r>
      <w:r>
        <w:rPr>
          <w:rFonts w:hint="default"/>
          <w:b w:val="0"/>
          <w:bCs w:val="0"/>
          <w:sz w:val="52"/>
          <w:szCs w:val="48"/>
          <w:u w:val="none"/>
          <w:lang w:val="en-US"/>
        </w:rPr>
        <w:t xml:space="preserve"> </w:t>
      </w:r>
      <w:r>
        <w:rPr>
          <w:rFonts w:hint="default"/>
          <w:b w:val="0"/>
          <w:bCs w:val="0"/>
          <w:sz w:val="48"/>
          <w:szCs w:val="44"/>
          <w:u w:val="none"/>
          <w:lang w:val="en-US"/>
        </w:rPr>
        <w:t xml:space="preserve"> Design you career roadmap with smart goals.</w:t>
      </w:r>
    </w:p>
    <w:p w14:paraId="5CB2EB0A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</w:p>
    <w:p w14:paraId="695E915B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</w:p>
    <w:p w14:paraId="5062A71C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</w:p>
    <w:p w14:paraId="1DFEB936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>Name:</w:t>
      </w:r>
      <w:r>
        <w:rPr>
          <w:rFonts w:hint="default"/>
          <w:b w:val="0"/>
          <w:bCs w:val="0"/>
          <w:sz w:val="48"/>
          <w:szCs w:val="44"/>
          <w:u w:val="none"/>
          <w:lang w:val="en-US"/>
        </w:rPr>
        <w:t xml:space="preserve"> Dolare Shruti Manohar</w:t>
      </w:r>
    </w:p>
    <w:p w14:paraId="01DA7230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</w:p>
    <w:p w14:paraId="1958A39B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>Roll no:</w:t>
      </w:r>
      <w:r>
        <w:rPr>
          <w:rFonts w:hint="default"/>
          <w:b w:val="0"/>
          <w:bCs w:val="0"/>
          <w:sz w:val="48"/>
          <w:szCs w:val="44"/>
          <w:u w:val="none"/>
          <w:lang w:val="en-US"/>
        </w:rPr>
        <w:t xml:space="preserve"> 2501730066</w:t>
      </w:r>
    </w:p>
    <w:p w14:paraId="3B51A56F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</w:p>
    <w:p w14:paraId="3AF4FE4B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>Cousre:</w:t>
      </w:r>
      <w:r>
        <w:rPr>
          <w:rFonts w:hint="default"/>
          <w:b w:val="0"/>
          <w:bCs w:val="0"/>
          <w:sz w:val="48"/>
          <w:szCs w:val="44"/>
          <w:u w:val="none"/>
          <w:lang w:val="en-US"/>
        </w:rPr>
        <w:t xml:space="preserve"> Btech CSE (AI ML)</w:t>
      </w:r>
    </w:p>
    <w:p w14:paraId="04560ACE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</w:p>
    <w:p w14:paraId="3B36B436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48"/>
          <w:szCs w:val="44"/>
          <w:u w:val="single"/>
          <w:lang w:val="en-US"/>
        </w:rPr>
        <w:t>Section:</w:t>
      </w:r>
      <w:r>
        <w:rPr>
          <w:rFonts w:hint="default"/>
          <w:b w:val="0"/>
          <w:bCs w:val="0"/>
          <w:sz w:val="48"/>
          <w:szCs w:val="44"/>
          <w:u w:val="none"/>
          <w:lang w:val="en-US"/>
        </w:rPr>
        <w:t xml:space="preserve"> C</w:t>
      </w:r>
    </w:p>
    <w:p w14:paraId="5CF997B7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  <w:r>
        <w:rPr>
          <w:rFonts w:hint="default"/>
          <w:b/>
          <w:bCs/>
          <w:sz w:val="52"/>
          <w:szCs w:val="48"/>
          <w:u w:val="single"/>
          <w:lang w:val="en-US"/>
        </w:rPr>
        <w:t>STUDY PLANNER WITH TASK DESCRIPTION</w:t>
      </w:r>
    </w:p>
    <w:p w14:paraId="787EF6F3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</w:p>
    <w:p w14:paraId="08E0CF4E">
      <w:pPr>
        <w:jc w:val="center"/>
        <w:rPr>
          <w:rFonts w:hint="default"/>
          <w:b/>
          <w:bCs/>
          <w:sz w:val="52"/>
          <w:szCs w:val="48"/>
          <w:u w:val="single"/>
          <w:lang w:val="en-US"/>
        </w:rPr>
      </w:pPr>
    </w:p>
    <w:p w14:paraId="011275D3">
      <w:pPr>
        <w:jc w:val="left"/>
        <w:rPr>
          <w:rFonts w:hint="default"/>
          <w:b/>
          <w:bCs/>
          <w:sz w:val="52"/>
          <w:szCs w:val="48"/>
          <w:u w:val="single"/>
          <w:lang w:val="en-US"/>
        </w:rPr>
      </w:pPr>
      <w:r>
        <w:rPr>
          <w:rFonts w:hint="default"/>
          <w:b/>
          <w:bCs/>
          <w:sz w:val="52"/>
          <w:szCs w:val="48"/>
          <w:u w:val="single"/>
          <w:lang w:val="en-US"/>
        </w:rPr>
        <w:t>Step 1:</w:t>
      </w:r>
    </w:p>
    <w:p w14:paraId="47DAD980">
      <w:pPr>
        <w:jc w:val="left"/>
        <w:rPr>
          <w:rFonts w:hint="default"/>
          <w:b/>
          <w:bCs/>
          <w:sz w:val="52"/>
          <w:szCs w:val="48"/>
          <w:u w:val="single"/>
          <w:lang w:val="en-US"/>
        </w:rPr>
      </w:pPr>
    </w:p>
    <w:p w14:paraId="2B5BAAA0">
      <w:pPr>
        <w:jc w:val="both"/>
        <w:rPr>
          <w:rFonts w:hint="default"/>
          <w:b/>
          <w:bCs/>
          <w:sz w:val="52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>Problem Defination:</w:t>
      </w:r>
      <w:r>
        <w:rPr>
          <w:rFonts w:hint="default"/>
          <w:b/>
          <w:bCs/>
          <w:sz w:val="52"/>
          <w:szCs w:val="48"/>
          <w:u w:val="none"/>
          <w:lang w:val="en-US"/>
        </w:rPr>
        <w:t xml:space="preserve"> </w:t>
      </w:r>
    </w:p>
    <w:p w14:paraId="097C672C">
      <w:pPr>
        <w:jc w:val="both"/>
        <w:rPr>
          <w:rFonts w:hint="default"/>
          <w:b/>
          <w:bCs/>
          <w:sz w:val="52"/>
          <w:szCs w:val="48"/>
          <w:u w:val="none"/>
          <w:lang w:val="en-US"/>
        </w:rPr>
      </w:pPr>
    </w:p>
    <w:p w14:paraId="292BA4A4">
      <w:p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 w:val="0"/>
          <w:bCs w:val="0"/>
          <w:sz w:val="44"/>
          <w:szCs w:val="40"/>
          <w:u w:val="none"/>
          <w:lang w:val="en-US"/>
        </w:rPr>
        <w:t xml:space="preserve">Students struggle 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to manage their daily study tasks and often forget important deadlines.</w:t>
      </w:r>
    </w:p>
    <w:p w14:paraId="011AA87D">
      <w:pPr>
        <w:jc w:val="both"/>
        <w:rPr>
          <w:rFonts w:hint="default"/>
          <w:b w:val="0"/>
          <w:bCs w:val="0"/>
          <w:sz w:val="21"/>
          <w:szCs w:val="20"/>
          <w:u w:val="none"/>
          <w:lang w:val="en-US"/>
        </w:rPr>
      </w:pPr>
    </w:p>
    <w:p w14:paraId="694E567A">
      <w:pPr>
        <w:jc w:val="both"/>
        <w:rPr>
          <w:rFonts w:hint="default"/>
          <w:b w:val="0"/>
          <w:bCs w:val="0"/>
          <w:sz w:val="40"/>
          <w:szCs w:val="36"/>
          <w:u w:val="single"/>
          <w:lang w:val="en-US"/>
        </w:rPr>
      </w:pPr>
      <w:r>
        <w:rPr>
          <w:rFonts w:hint="default"/>
          <w:b w:val="0"/>
          <w:bCs w:val="0"/>
          <w:sz w:val="40"/>
          <w:szCs w:val="36"/>
          <w:u w:val="single"/>
          <w:lang w:val="en-US"/>
        </w:rPr>
        <w:t>So a study planner helps student :</w:t>
      </w:r>
    </w:p>
    <w:p w14:paraId="7CB10679">
      <w:pPr>
        <w:jc w:val="both"/>
        <w:rPr>
          <w:rFonts w:hint="default"/>
          <w:b w:val="0"/>
          <w:bCs w:val="0"/>
          <w:sz w:val="24"/>
          <w:szCs w:val="22"/>
          <w:u w:val="none"/>
          <w:lang w:val="en-US"/>
        </w:rPr>
      </w:pPr>
    </w:p>
    <w:p w14:paraId="6EBB9D84">
      <w:pPr>
        <w:numPr>
          <w:ilvl w:val="0"/>
          <w:numId w:val="1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Add study tasks with deadline.</w:t>
      </w:r>
    </w:p>
    <w:p w14:paraId="31E301B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View all tasks.</w:t>
      </w:r>
    </w:p>
    <w:p w14:paraId="6310DB7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Automatically check which tasks are due or           overdue.</w:t>
      </w:r>
    </w:p>
    <w:p w14:paraId="32A5C95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Remind the students of upcoming task.</w:t>
      </w:r>
    </w:p>
    <w:p w14:paraId="740B8DEF">
      <w:pPr>
        <w:jc w:val="left"/>
        <w:rPr>
          <w:rFonts w:hint="default"/>
          <w:b/>
          <w:bCs/>
          <w:sz w:val="52"/>
          <w:szCs w:val="48"/>
          <w:u w:val="singl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D959753">
      <w:pPr>
        <w:jc w:val="left"/>
        <w:rPr>
          <w:rFonts w:hint="default"/>
          <w:b w:val="0"/>
          <w:bCs w:val="0"/>
          <w:sz w:val="48"/>
          <w:szCs w:val="44"/>
          <w:u w:val="none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>ALGORITHM:</w:t>
      </w:r>
      <w:r>
        <w:rPr>
          <w:rFonts w:hint="default"/>
          <w:b w:val="0"/>
          <w:bCs w:val="0"/>
          <w:sz w:val="48"/>
          <w:szCs w:val="44"/>
          <w:u w:val="none"/>
          <w:lang w:val="en-US"/>
        </w:rPr>
        <w:t xml:space="preserve"> </w:t>
      </w:r>
    </w:p>
    <w:p w14:paraId="25BE877F"/>
    <w:p w14:paraId="5D2CED8D"/>
    <w:p w14:paraId="1E93CEE1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1. START</w:t>
      </w:r>
    </w:p>
    <w:p w14:paraId="6906B7C3">
      <w:pPr>
        <w:rPr>
          <w:rFonts w:hint="default"/>
          <w:sz w:val="24"/>
          <w:szCs w:val="22"/>
        </w:rPr>
      </w:pPr>
    </w:p>
    <w:p w14:paraId="3483DE42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2. Create an empty list called TASK_LIST</w:t>
      </w:r>
    </w:p>
    <w:p w14:paraId="79BF455E">
      <w:pPr>
        <w:rPr>
          <w:rFonts w:hint="default"/>
          <w:sz w:val="24"/>
          <w:szCs w:val="22"/>
        </w:rPr>
      </w:pPr>
    </w:p>
    <w:p w14:paraId="173EEAA9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3. DISPLAY menu:</w:t>
      </w:r>
    </w:p>
    <w:p w14:paraId="619445B1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1. Add New Task</w:t>
      </w:r>
    </w:p>
    <w:p w14:paraId="4C55E16B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2. View All Tasks</w:t>
      </w:r>
    </w:p>
    <w:p w14:paraId="0A1C4C48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3. Check Due Tasks</w:t>
      </w:r>
    </w:p>
    <w:p w14:paraId="05F7C89B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4. Exit</w:t>
      </w:r>
    </w:p>
    <w:p w14:paraId="1A07D598">
      <w:pPr>
        <w:rPr>
          <w:rFonts w:hint="default"/>
          <w:sz w:val="24"/>
          <w:szCs w:val="22"/>
        </w:rPr>
      </w:pPr>
    </w:p>
    <w:p w14:paraId="41811FFD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4. READ user choice</w:t>
      </w:r>
    </w:p>
    <w:p w14:paraId="336C04E9">
      <w:pPr>
        <w:rPr>
          <w:rFonts w:hint="default"/>
          <w:sz w:val="24"/>
          <w:szCs w:val="22"/>
        </w:rPr>
      </w:pPr>
    </w:p>
    <w:p w14:paraId="44368B3A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5. IF choice = 1 THEN</w:t>
      </w:r>
    </w:p>
    <w:p w14:paraId="5D90A825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a. READ task_name</w:t>
      </w:r>
    </w:p>
    <w:p w14:paraId="68069883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b. READ deadline_date</w:t>
      </w:r>
    </w:p>
    <w:p w14:paraId="79699470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c. STORE task_name and deadline_date in TASK_LIST</w:t>
      </w:r>
    </w:p>
    <w:p w14:paraId="5F952059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d. DISPLAY “Task Added Successfully”</w:t>
      </w:r>
    </w:p>
    <w:p w14:paraId="5003F533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GO TO Step 3</w:t>
      </w:r>
    </w:p>
    <w:p w14:paraId="0D450433">
      <w:pPr>
        <w:rPr>
          <w:rFonts w:hint="default"/>
          <w:sz w:val="24"/>
          <w:szCs w:val="22"/>
        </w:rPr>
      </w:pPr>
    </w:p>
    <w:p w14:paraId="3DF720F0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6. ELSE IF choice = 2 THEN</w:t>
      </w:r>
    </w:p>
    <w:p w14:paraId="69818555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a. DISPLAY all tasks in TASK_LIST</w:t>
      </w:r>
    </w:p>
    <w:p w14:paraId="34651BF4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GO TO Step 3</w:t>
      </w:r>
    </w:p>
    <w:p w14:paraId="363EFC5C">
      <w:pPr>
        <w:rPr>
          <w:rFonts w:hint="default"/>
          <w:sz w:val="24"/>
          <w:szCs w:val="22"/>
        </w:rPr>
      </w:pPr>
    </w:p>
    <w:p w14:paraId="66508D81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7. ELSE IF choice = 3 THEN</w:t>
      </w:r>
    </w:p>
    <w:p w14:paraId="6C57CE79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a. READ today's_date</w:t>
      </w:r>
    </w:p>
    <w:p w14:paraId="5CB564F5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b. FOR each task in TASK_LIST:</w:t>
      </w:r>
    </w:p>
    <w:p w14:paraId="322D5329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        i. IF deadline_date = today's_date THEN</w:t>
      </w:r>
    </w:p>
    <w:p w14:paraId="2B4E9D5D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                DISPLAY “Task due today: ” task_name</w:t>
      </w:r>
    </w:p>
    <w:p w14:paraId="5A99F8C6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        ii. ELSE IF deadline_date &lt; today's_date THEN</w:t>
      </w:r>
    </w:p>
    <w:p w14:paraId="7BCF31DF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                DISPLAY “Task overdue: ” task_name</w:t>
      </w:r>
    </w:p>
    <w:p w14:paraId="42268B2F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        iii. ELSE</w:t>
      </w:r>
    </w:p>
    <w:p w14:paraId="2A1E5103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                DISPLAY “Upcoming task: ” task_name</w:t>
      </w:r>
    </w:p>
    <w:p w14:paraId="5678F9D4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GO TO Step 3</w:t>
      </w:r>
    </w:p>
    <w:p w14:paraId="04872A14">
      <w:pPr>
        <w:rPr>
          <w:rFonts w:hint="default"/>
          <w:sz w:val="24"/>
          <w:szCs w:val="22"/>
        </w:rPr>
      </w:pPr>
    </w:p>
    <w:p w14:paraId="519BB66E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>8. ELSE IF choice = 4 THEN</w:t>
      </w:r>
    </w:p>
    <w:p w14:paraId="77340253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DISPLAY “Goodbye”</w:t>
      </w:r>
    </w:p>
    <w:p w14:paraId="38ABF030">
      <w:pPr>
        <w:rPr>
          <w:rFonts w:hint="default"/>
          <w:sz w:val="24"/>
          <w:szCs w:val="22"/>
        </w:rPr>
      </w:pPr>
      <w:r>
        <w:rPr>
          <w:rFonts w:hint="default"/>
          <w:sz w:val="24"/>
          <w:szCs w:val="22"/>
        </w:rPr>
        <w:t xml:space="preserve">        STOP</w:t>
      </w:r>
    </w:p>
    <w:p w14:paraId="3080F443">
      <w:pPr>
        <w:rPr>
          <w:rFonts w:hint="default"/>
          <w:sz w:val="24"/>
          <w:szCs w:val="22"/>
        </w:rPr>
      </w:pPr>
    </w:p>
    <w:p w14:paraId="53BF3EE4">
      <w:pPr>
        <w:rPr>
          <w:rFonts w:hint="default"/>
          <w:sz w:val="24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4"/>
          <w:szCs w:val="22"/>
        </w:rPr>
        <w:t>10. END</w:t>
      </w:r>
    </w:p>
    <w:p w14:paraId="21202343">
      <w:pPr>
        <w:rPr>
          <w:rFonts w:hint="default"/>
          <w:b/>
          <w:bCs/>
          <w:sz w:val="48"/>
          <w:szCs w:val="44"/>
          <w:u w:val="single"/>
          <w:lang w:val="en-US"/>
        </w:rPr>
      </w:pPr>
      <w:r>
        <w:rPr>
          <w:rFonts w:hint="default"/>
          <w:b/>
          <w:bCs/>
          <w:sz w:val="48"/>
          <w:szCs w:val="44"/>
          <w:u w:val="single"/>
          <w:lang w:val="en-US"/>
        </w:rPr>
        <w:t>FLOWCHART:</w:t>
      </w:r>
    </w:p>
    <w:p w14:paraId="7A23CD32">
      <w:pPr>
        <w:rPr>
          <w:rFonts w:hint="default"/>
          <w:b/>
          <w:bCs/>
          <w:sz w:val="48"/>
          <w:szCs w:val="44"/>
          <w:u w:val="single"/>
          <w:lang w:val="en-US"/>
        </w:rPr>
      </w:pPr>
    </w:p>
    <w:p w14:paraId="3A977F6F">
      <w:pPr>
        <w:rPr>
          <w:rFonts w:hint="default"/>
          <w:b/>
          <w:bCs/>
          <w:sz w:val="48"/>
          <w:szCs w:val="44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48"/>
          <w:szCs w:val="44"/>
          <w:u w:val="none"/>
          <w:lang w:val="en-US"/>
        </w:rPr>
        <w:drawing>
          <wp:inline distT="0" distB="0" distL="114300" distR="114300">
            <wp:extent cx="5269230" cy="7568565"/>
            <wp:effectExtent l="0" t="0" r="3810" b="5715"/>
            <wp:docPr id="12" name="Picture 12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Flowchar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86EF">
      <w:pPr>
        <w:rPr>
          <w:rFonts w:hint="default"/>
          <w:b/>
          <w:bCs/>
          <w:sz w:val="44"/>
          <w:szCs w:val="40"/>
          <w:u w:val="single"/>
          <w:lang w:val="en-US"/>
        </w:rPr>
      </w:pPr>
      <w:r>
        <w:rPr>
          <w:rFonts w:hint="default"/>
          <w:b/>
          <w:bCs/>
          <w:sz w:val="44"/>
          <w:szCs w:val="40"/>
          <w:u w:val="single"/>
          <w:lang w:val="en-US"/>
        </w:rPr>
        <w:t>STEP 2:</w:t>
      </w:r>
    </w:p>
    <w:p w14:paraId="1CF842BD">
      <w:pPr>
        <w:rPr>
          <w:rFonts w:hint="default"/>
          <w:b/>
          <w:bCs/>
          <w:sz w:val="44"/>
          <w:szCs w:val="40"/>
          <w:u w:val="single"/>
          <w:lang w:val="en-US"/>
        </w:rPr>
      </w:pPr>
    </w:p>
    <w:p w14:paraId="57B7A1B7">
      <w:pPr>
        <w:rPr>
          <w:rFonts w:hint="default"/>
          <w:b/>
          <w:bCs/>
          <w:sz w:val="44"/>
          <w:szCs w:val="40"/>
          <w:u w:val="single"/>
          <w:lang w:val="en-US"/>
        </w:rPr>
      </w:pPr>
      <w:r>
        <w:rPr>
          <w:rFonts w:hint="default"/>
          <w:b/>
          <w:bCs/>
          <w:sz w:val="44"/>
          <w:szCs w:val="40"/>
          <w:u w:val="none"/>
          <w:lang w:val="en-US"/>
        </w:rPr>
        <w:t xml:space="preserve"># 10 </w:t>
      </w:r>
      <w:r>
        <w:rPr>
          <w:rFonts w:hint="default"/>
          <w:b/>
          <w:bCs/>
          <w:sz w:val="44"/>
          <w:szCs w:val="40"/>
          <w:u w:val="single"/>
          <w:lang w:val="en-US"/>
        </w:rPr>
        <w:t>Linux Commands (File management + Permissions):</w:t>
      </w:r>
    </w:p>
    <w:p w14:paraId="78C1E5D0">
      <w:pPr>
        <w:rPr>
          <w:rFonts w:hint="default"/>
          <w:b/>
          <w:bCs/>
          <w:sz w:val="40"/>
          <w:szCs w:val="36"/>
          <w:u w:val="single"/>
          <w:lang w:val="en-US"/>
        </w:rPr>
      </w:pPr>
    </w:p>
    <w:p w14:paraId="46BA14E7">
      <w:pPr>
        <w:numPr>
          <w:ilvl w:val="0"/>
          <w:numId w:val="2"/>
        </w:numPr>
        <w:ind w:leftChars="0"/>
        <w:rPr>
          <w:rFonts w:hint="default"/>
          <w:b/>
          <w:bCs/>
          <w:sz w:val="40"/>
          <w:szCs w:val="36"/>
          <w:u w:val="single"/>
          <w:lang w:val="en-US"/>
        </w:rPr>
      </w:pPr>
      <w:r>
        <w:rPr>
          <w:rFonts w:hint="default"/>
          <w:b/>
          <w:bCs/>
          <w:sz w:val="40"/>
          <w:szCs w:val="36"/>
          <w:u w:val="none"/>
          <w:lang w:val="en-US"/>
        </w:rPr>
        <w:t xml:space="preserve">ls - 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list files</w:t>
      </w:r>
    </w:p>
    <w:p w14:paraId="383867B8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40"/>
          <w:szCs w:val="36"/>
          <w:u w:val="none"/>
          <w:lang w:val="en-US"/>
        </w:rPr>
      </w:pPr>
    </w:p>
    <w:p w14:paraId="1770DB4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40"/>
          <w:szCs w:val="36"/>
          <w:u w:val="none"/>
          <w:lang w:val="en-US"/>
        </w:rPr>
      </w:pPr>
    </w:p>
    <w:p w14:paraId="6460BCA9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single"/>
          <w:lang w:val="en-US"/>
        </w:rPr>
        <w:t>ls-l</w:t>
      </w:r>
      <w:r>
        <w:rPr>
          <w:rFonts w:hint="default"/>
          <w:b/>
          <w:bCs/>
          <w:sz w:val="40"/>
          <w:szCs w:val="36"/>
          <w:u w:val="none"/>
          <w:lang w:val="en-US"/>
        </w:rPr>
        <w:t xml:space="preserve"> - 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detailed list with permissions</w:t>
      </w:r>
    </w:p>
    <w:p w14:paraId="5E942B0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00F2FAE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single"/>
          <w:lang w:val="en-US"/>
        </w:rPr>
        <w:t>pwd</w:t>
      </w:r>
      <w:r>
        <w:rPr>
          <w:rFonts w:hint="default"/>
          <w:b/>
          <w:bCs/>
          <w:sz w:val="40"/>
          <w:szCs w:val="36"/>
          <w:u w:val="none"/>
          <w:lang w:val="en-US"/>
        </w:rPr>
        <w:t xml:space="preserve">- 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show current directory</w:t>
      </w:r>
    </w:p>
    <w:p w14:paraId="67DCA34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sz w:val="40"/>
          <w:szCs w:val="36"/>
          <w:u w:val="none"/>
          <w:lang w:val="en-US"/>
        </w:rPr>
      </w:pPr>
    </w:p>
    <w:p w14:paraId="50102B2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40"/>
          <w:szCs w:val="36"/>
          <w:u w:val="single"/>
          <w:lang w:val="en-US"/>
        </w:rPr>
      </w:pPr>
      <w:r>
        <w:rPr>
          <w:rFonts w:hint="default"/>
          <w:b/>
          <w:bCs/>
          <w:sz w:val="40"/>
          <w:szCs w:val="36"/>
          <w:u w:val="single"/>
          <w:lang w:val="en-US"/>
        </w:rPr>
        <w:t>Mkdir study_folder-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 xml:space="preserve"> create folder</w:t>
      </w:r>
    </w:p>
    <w:p w14:paraId="0A277DD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1FA640E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none"/>
          <w:lang w:val="en-US"/>
        </w:rPr>
        <w:t>cd study_folder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- change directory</w:t>
      </w:r>
    </w:p>
    <w:p w14:paraId="7FF23C5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77E6E56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single"/>
          <w:lang w:val="en-US"/>
        </w:rPr>
        <w:t xml:space="preserve">touch notes.txt 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>- create empty file</w:t>
      </w:r>
    </w:p>
    <w:p w14:paraId="2670F1F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7F71B10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single"/>
          <w:lang w:val="en-US"/>
        </w:rPr>
        <w:t>cp notes.txt backup.txt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 xml:space="preserve"> - copy a file</w:t>
      </w:r>
    </w:p>
    <w:p w14:paraId="3E3604F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51A8CDA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none"/>
          <w:lang w:val="en-US"/>
        </w:rPr>
        <w:t>mv backup.txt old_backup.txt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 xml:space="preserve"> - rename/move a    file</w:t>
      </w:r>
    </w:p>
    <w:p w14:paraId="4BBFD9A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7F72E79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single"/>
          <w:lang w:val="en-US"/>
        </w:rPr>
        <w:t>chmod 744 notes.txt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 xml:space="preserve"> - change files permissions</w:t>
      </w:r>
    </w:p>
    <w:p w14:paraId="5769D3C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</w:p>
    <w:p w14:paraId="0A1CE5D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rPr>
          <w:rFonts w:hint="default"/>
          <w:b/>
          <w:bCs/>
          <w:sz w:val="40"/>
          <w:szCs w:val="36"/>
          <w:u w:val="none"/>
          <w:lang w:val="en-US"/>
        </w:rPr>
        <w:t>rm old_backup.txt</w:t>
      </w:r>
      <w:r>
        <w:rPr>
          <w:rFonts w:hint="default"/>
          <w:b w:val="0"/>
          <w:bCs w:val="0"/>
          <w:sz w:val="40"/>
          <w:szCs w:val="36"/>
          <w:u w:val="none"/>
          <w:lang w:val="en-US"/>
        </w:rPr>
        <w:t xml:space="preserve"> - delete file</w:t>
      </w:r>
    </w:p>
    <w:p w14:paraId="722C8C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579C15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710940"/>
            <wp:effectExtent l="0" t="0" r="508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6E0C">
      <w:pPr>
        <w:widowControl w:val="0"/>
        <w:numPr>
          <w:ilvl w:val="0"/>
          <w:numId w:val="0"/>
        </w:numPr>
        <w:jc w:val="both"/>
      </w:pPr>
    </w:p>
    <w:p w14:paraId="13D39ED1">
      <w:pPr>
        <w:widowControl w:val="0"/>
        <w:numPr>
          <w:ilvl w:val="0"/>
          <w:numId w:val="0"/>
        </w:numPr>
        <w:jc w:val="both"/>
      </w:pPr>
    </w:p>
    <w:p w14:paraId="2162280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40"/>
          <w:szCs w:val="36"/>
          <w:u w:val="single"/>
          <w:lang w:val="en-US"/>
        </w:rPr>
      </w:pPr>
      <w:r>
        <w:rPr>
          <w:rFonts w:hint="default"/>
          <w:b/>
          <w:bCs/>
          <w:sz w:val="40"/>
          <w:szCs w:val="36"/>
          <w:u w:val="none"/>
          <w:lang w:val="en-US"/>
        </w:rPr>
        <w:t>#</w:t>
      </w:r>
      <w:r>
        <w:rPr>
          <w:rFonts w:hint="default"/>
          <w:b/>
          <w:bCs/>
          <w:sz w:val="40"/>
          <w:szCs w:val="36"/>
          <w:u w:val="single"/>
          <w:lang w:val="en-US"/>
        </w:rPr>
        <w:t xml:space="preserve"> BASH SCRIPT FOR AUTOMATION:</w:t>
      </w:r>
    </w:p>
    <w:p w14:paraId="261B4A5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40"/>
          <w:szCs w:val="36"/>
          <w:u w:val="single"/>
          <w:lang w:val="en-US"/>
        </w:rPr>
      </w:pPr>
    </w:p>
    <w:p w14:paraId="4794FB3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40"/>
          <w:szCs w:val="36"/>
          <w:u w:val="single"/>
          <w:lang w:val="en-US"/>
        </w:rPr>
      </w:pPr>
    </w:p>
    <w:p w14:paraId="63278F7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40"/>
          <w:szCs w:val="36"/>
          <w:u w:val="singl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72405" cy="3286760"/>
            <wp:effectExtent l="0" t="0" r="635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751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40"/>
          <w:szCs w:val="36"/>
          <w:u w:val="none"/>
          <w:lang w:val="en-US"/>
        </w:rPr>
      </w:pPr>
      <w:r>
        <w:drawing>
          <wp:inline distT="0" distB="0" distL="114300" distR="114300">
            <wp:extent cx="5271770" cy="3394075"/>
            <wp:effectExtent l="0" t="0" r="1270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5AF7">
      <w:pPr>
        <w:rPr>
          <w:sz w:val="36"/>
          <w:szCs w:val="32"/>
        </w:rPr>
      </w:pPr>
    </w:p>
    <w:p w14:paraId="3FD7015E">
      <w:pPr>
        <w:rPr>
          <w:b w:val="0"/>
          <w:bCs w:val="0"/>
          <w:sz w:val="36"/>
          <w:szCs w:val="32"/>
        </w:rPr>
      </w:pPr>
      <w:r>
        <w:rPr>
          <w:rFonts w:hint="default"/>
          <w:b/>
          <w:bCs/>
          <w:sz w:val="36"/>
          <w:szCs w:val="32"/>
          <w:u w:val="single"/>
          <w:lang w:val="en-US"/>
        </w:rPr>
        <w:t>STEP 3:</w:t>
      </w:r>
      <w:r>
        <w:rPr>
          <w:rFonts w:hint="default"/>
          <w:b/>
          <w:bCs/>
          <w:sz w:val="36"/>
          <w:szCs w:val="32"/>
          <w:u w:val="none"/>
          <w:lang w:val="en-US"/>
        </w:rPr>
        <w:t xml:space="preserve"> </w:t>
      </w:r>
      <w:r>
        <w:rPr>
          <w:b w:val="0"/>
          <w:bCs w:val="0"/>
          <w:sz w:val="36"/>
          <w:szCs w:val="32"/>
        </w:rPr>
        <w:t>Exploring Emerging Technology Domain (CO3)</w:t>
      </w:r>
    </w:p>
    <w:p w14:paraId="53CD8B17">
      <w:pPr>
        <w:rPr>
          <w:b w:val="0"/>
          <w:bCs w:val="0"/>
          <w:sz w:val="36"/>
          <w:szCs w:val="32"/>
        </w:rPr>
      </w:pPr>
    </w:p>
    <w:p w14:paraId="07B6AEAE">
      <w:pPr>
        <w:rPr>
          <w:rFonts w:hint="default"/>
          <w:b/>
          <w:bCs/>
          <w:sz w:val="36"/>
          <w:szCs w:val="32"/>
          <w:u w:val="single"/>
          <w:lang w:val="en-US"/>
        </w:rPr>
      </w:pPr>
      <w:r>
        <w:rPr>
          <w:rFonts w:hint="default"/>
          <w:b/>
          <w:bCs/>
          <w:sz w:val="36"/>
          <w:szCs w:val="32"/>
          <w:u w:val="single"/>
          <w:lang w:val="en-US"/>
        </w:rPr>
        <w:t>Artificial Intelligence:</w:t>
      </w:r>
    </w:p>
    <w:p w14:paraId="5B1526C5">
      <w:pPr>
        <w:rPr>
          <w:rFonts w:hint="default"/>
          <w:b/>
          <w:bCs/>
          <w:sz w:val="36"/>
          <w:szCs w:val="32"/>
          <w:u w:val="single"/>
          <w:lang w:val="en-US"/>
        </w:rPr>
      </w:pPr>
    </w:p>
    <w:p w14:paraId="233D9EC2">
      <w:pPr>
        <w:rPr>
          <w:rFonts w:hint="default"/>
          <w:b w:val="0"/>
          <w:bCs w:val="0"/>
          <w:sz w:val="36"/>
          <w:szCs w:val="32"/>
          <w:u w:val="singl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sz w:val="36"/>
          <w:szCs w:val="32"/>
          <w:u w:val="single"/>
          <w:lang w:val="en-US"/>
        </w:rPr>
        <w:drawing>
          <wp:inline distT="0" distB="0" distL="114300" distR="114300">
            <wp:extent cx="5266690" cy="4056380"/>
            <wp:effectExtent l="0" t="0" r="6350" b="12700"/>
            <wp:docPr id="13" name="Picture 13" descr="Infograp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nfograpg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2C4B">
      <w:pPr>
        <w:rPr>
          <w:rFonts w:hint="default"/>
          <w:b/>
          <w:bCs/>
          <w:sz w:val="36"/>
          <w:szCs w:val="32"/>
          <w:u w:val="none"/>
          <w:lang w:val="en-US"/>
        </w:rPr>
      </w:pPr>
      <w:r>
        <w:rPr>
          <w:rFonts w:hint="default"/>
          <w:b/>
          <w:bCs/>
          <w:sz w:val="36"/>
          <w:szCs w:val="32"/>
          <w:u w:val="single"/>
          <w:lang w:val="en-US"/>
        </w:rPr>
        <w:t>STEP 4:</w:t>
      </w:r>
      <w:r>
        <w:rPr>
          <w:rFonts w:hint="default"/>
          <w:b/>
          <w:bCs/>
          <w:sz w:val="36"/>
          <w:szCs w:val="32"/>
          <w:u w:val="none"/>
          <w:lang w:val="en-US"/>
        </w:rPr>
        <w:t xml:space="preserve"> </w:t>
      </w:r>
    </w:p>
    <w:p w14:paraId="793DA107">
      <w:pPr>
        <w:rPr>
          <w:rFonts w:hint="default"/>
          <w:b/>
          <w:bCs/>
          <w:sz w:val="36"/>
          <w:szCs w:val="32"/>
          <w:u w:val="none"/>
          <w:lang w:val="en-US"/>
        </w:rPr>
      </w:pPr>
    </w:p>
    <w:p w14:paraId="669BC120">
      <w:pPr>
        <w:rPr>
          <w:rFonts w:hint="default"/>
          <w:b/>
          <w:bCs/>
          <w:sz w:val="36"/>
          <w:szCs w:val="32"/>
          <w:u w:val="none"/>
          <w:lang w:val="en-US"/>
        </w:rPr>
      </w:pPr>
      <w:r>
        <w:rPr>
          <w:rFonts w:hint="default"/>
          <w:b/>
          <w:bCs/>
          <w:sz w:val="36"/>
          <w:szCs w:val="32"/>
          <w:u w:val="none"/>
          <w:lang w:val="en-US"/>
        </w:rPr>
        <w:t xml:space="preserve"># </w:t>
      </w:r>
      <w:r>
        <w:rPr>
          <w:rFonts w:hint="default"/>
          <w:b/>
          <w:bCs/>
          <w:sz w:val="36"/>
          <w:szCs w:val="32"/>
          <w:u w:val="single"/>
          <w:lang w:val="en-US"/>
        </w:rPr>
        <w:t>Smart Goals:</w:t>
      </w:r>
      <w:r>
        <w:rPr>
          <w:rFonts w:hint="default"/>
          <w:b/>
          <w:bCs/>
          <w:sz w:val="36"/>
          <w:szCs w:val="32"/>
          <w:u w:val="none"/>
          <w:lang w:val="en-US"/>
        </w:rPr>
        <w:t xml:space="preserve"> </w:t>
      </w:r>
    </w:p>
    <w:p w14:paraId="06D0DF82">
      <w:pPr>
        <w:rPr>
          <w:rFonts w:hint="default"/>
          <w:b/>
          <w:bCs/>
          <w:sz w:val="36"/>
          <w:szCs w:val="32"/>
          <w:u w:val="none"/>
          <w:lang w:val="en-US"/>
        </w:rPr>
      </w:pPr>
    </w:p>
    <w:p w14:paraId="33255628">
      <w:pPr>
        <w:numPr>
          <w:ilvl w:val="0"/>
          <w:numId w:val="0"/>
        </w:numPr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/>
          <w:bCs/>
          <w:sz w:val="32"/>
          <w:szCs w:val="28"/>
          <w:u w:val="single"/>
          <w:lang w:val="en-US"/>
        </w:rPr>
        <w:t>Short term goals (0-6 months):</w:t>
      </w:r>
    </w:p>
    <w:p w14:paraId="0589D13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6"/>
          <w:szCs w:val="32"/>
          <w:u w:val="none"/>
          <w:lang w:val="en-US"/>
        </w:rPr>
      </w:pPr>
    </w:p>
    <w:p w14:paraId="3F984269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Complete a beginner-level AI certification.</w:t>
      </w:r>
    </w:p>
    <w:p w14:paraId="3E0C0CD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Finish an introductory AI course (Ex; google AI essentials).</w:t>
      </w:r>
    </w:p>
    <w:p w14:paraId="3250D28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Earn the certificate and score at least 80% on assessments.</w:t>
      </w:r>
    </w:p>
    <w:p w14:paraId="442DD52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</w:p>
    <w:p w14:paraId="41B5B83B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3-4 hrs study daily.</w:t>
      </w:r>
    </w:p>
    <w:p w14:paraId="35152946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Complete within 4 months.</w:t>
      </w:r>
    </w:p>
    <w:p w14:paraId="332266F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</w:p>
    <w:p w14:paraId="7E0166B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/>
          <w:bCs/>
          <w:sz w:val="32"/>
          <w:szCs w:val="28"/>
          <w:u w:val="single"/>
          <w:lang w:val="en-US"/>
        </w:rPr>
        <w:t>Medium- Term Goals (6-18 months):</w:t>
      </w:r>
    </w:p>
    <w:p w14:paraId="051647B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</w:p>
    <w:p w14:paraId="60DD467B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Create projects such as image classification, sentiment analysis, and a mini chatbot.</w:t>
      </w:r>
    </w:p>
    <w:p w14:paraId="607763AF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Upload 3 fully documented repositories.</w:t>
      </w:r>
    </w:p>
    <w:p w14:paraId="61A892BF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Using python, tenserflow, scikit-learn.</w:t>
      </w:r>
    </w:p>
    <w:p w14:paraId="462B25D4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Strengthens resume and internship opportunities.</w:t>
      </w:r>
    </w:p>
    <w:p w14:paraId="684AA3DF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Finish within 12 months.</w:t>
      </w:r>
    </w:p>
    <w:p w14:paraId="381839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</w:p>
    <w:p w14:paraId="2A3D1B6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  <w:r>
        <w:rPr>
          <w:rFonts w:hint="default"/>
          <w:b/>
          <w:bCs/>
          <w:sz w:val="32"/>
          <w:szCs w:val="28"/>
          <w:u w:val="single"/>
          <w:lang w:val="en-US"/>
        </w:rPr>
        <w:t>Long-term Goal (2-3 years):</w:t>
      </w:r>
    </w:p>
    <w:p w14:paraId="0FFA7356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32"/>
          <w:szCs w:val="28"/>
          <w:u w:val="single"/>
          <w:lang w:val="en-US"/>
        </w:rPr>
      </w:pPr>
    </w:p>
    <w:p w14:paraId="5013856B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Get an AI-realted internship at a reputable tech comapany or startup.</w:t>
      </w:r>
    </w:p>
    <w:p w14:paraId="2B2AFC03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Apply to at lease 20 internship postings.</w:t>
      </w:r>
    </w:p>
    <w:p w14:paraId="3876DDA6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With certifications + portfolio + linkedln optimization.</w:t>
      </w:r>
    </w:p>
    <w:p w14:paraId="4CC524BE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Provides real-world AI experience for your future career.</w:t>
      </w:r>
    </w:p>
    <w:p w14:paraId="7CDDD71E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2"/>
          <w:szCs w:val="28"/>
          <w:u w:val="none"/>
          <w:lang w:val="en-US"/>
        </w:rPr>
      </w:pPr>
      <w:r>
        <w:rPr>
          <w:rFonts w:hint="default"/>
          <w:b w:val="0"/>
          <w:bCs w:val="0"/>
          <w:sz w:val="32"/>
          <w:szCs w:val="28"/>
          <w:u w:val="none"/>
          <w:lang w:val="en-US"/>
        </w:rPr>
        <w:t>Secure internship by the end of 3</w:t>
      </w:r>
      <w:r>
        <w:rPr>
          <w:rFonts w:hint="default"/>
          <w:b w:val="0"/>
          <w:bCs w:val="0"/>
          <w:sz w:val="32"/>
          <w:szCs w:val="28"/>
          <w:u w:val="none"/>
          <w:vertAlign w:val="superscript"/>
          <w:lang w:val="en-US"/>
        </w:rPr>
        <w:t>rd</w:t>
      </w:r>
      <w:r>
        <w:rPr>
          <w:rFonts w:hint="default"/>
          <w:b w:val="0"/>
          <w:bCs w:val="0"/>
          <w:sz w:val="32"/>
          <w:szCs w:val="28"/>
          <w:u w:val="none"/>
          <w:lang w:val="en-US"/>
        </w:rPr>
        <w:t xml:space="preserve"> year.</w:t>
      </w:r>
    </w:p>
    <w:p w14:paraId="6F69BE7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36"/>
          <w:szCs w:val="32"/>
          <w:u w:val="none"/>
          <w:lang w:val="en-US"/>
        </w:rPr>
      </w:pPr>
    </w:p>
    <w:p w14:paraId="4E15E138">
      <w:pPr>
        <w:widowControl w:val="0"/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 w:val="0"/>
          <w:bCs w:val="0"/>
          <w:sz w:val="36"/>
          <w:szCs w:val="32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D34C09A">
      <w:pPr>
        <w:rPr>
          <w:rFonts w:hint="default"/>
          <w:b/>
          <w:bCs/>
          <w:sz w:val="36"/>
          <w:szCs w:val="32"/>
          <w:u w:val="single"/>
          <w:lang w:val="en-US"/>
        </w:rPr>
      </w:pPr>
    </w:p>
    <w:p w14:paraId="565FBE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u w:val="single"/>
        </w:rPr>
        <w:t>Certification 1: Google “AI Essentials”</w:t>
      </w:r>
    </w:p>
    <w:p w14:paraId="034FC0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Provider: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Google</w:t>
      </w:r>
    </w:p>
    <w:p w14:paraId="53C3F5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Duration: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10–20 hours (self-paced)</w:t>
      </w:r>
    </w:p>
    <w:p w14:paraId="7CE727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Cost: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Approx ₹2,000–₹3,000</w:t>
      </w:r>
    </w:p>
    <w:p w14:paraId="7DE85217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32"/>
          <w:szCs w:val="32"/>
          <w:u w:val="single"/>
        </w:rPr>
        <w:t>Skills Covered:</w:t>
      </w:r>
    </w:p>
    <w:p w14:paraId="0EBB089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Fundamentals of Artificial Intelligence</w:t>
      </w:r>
    </w:p>
    <w:p w14:paraId="7104DDB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Generative AI basics</w:t>
      </w:r>
    </w:p>
    <w:p w14:paraId="3E5C823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Prompt engineering</w:t>
      </w:r>
    </w:p>
    <w:p w14:paraId="0B3A1323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Using AI tools (Google Gemini)</w:t>
      </w:r>
    </w:p>
    <w:p w14:paraId="5881FAD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Ethics &amp; responsible AI usage</w:t>
      </w:r>
    </w:p>
    <w:p w14:paraId="67D705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Alignment With SMART Goals:</w:t>
      </w:r>
    </w:p>
    <w:p w14:paraId="447D648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Great for your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short-term goal</w:t>
      </w:r>
      <w:r>
        <w:rPr>
          <w:rFonts w:hint="default" w:ascii="Times New Roman" w:hAnsi="Times New Roman" w:cs="Times New Roman"/>
          <w:sz w:val="28"/>
          <w:szCs w:val="28"/>
        </w:rPr>
        <w:t xml:space="preserve"> of learning AI basics quickly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E8A04A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Builds a strong foundation for your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medium-term goal</w:t>
      </w:r>
      <w:r>
        <w:rPr>
          <w:rFonts w:hint="default" w:ascii="Times New Roman" w:hAnsi="Times New Roman" w:cs="Times New Roman"/>
          <w:sz w:val="28"/>
          <w:szCs w:val="28"/>
        </w:rPr>
        <w:t xml:space="preserve"> of creating AI projects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94450C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5"/>
          <w:szCs w:val="13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Adds credibility to your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LinkedIn</w:t>
      </w:r>
      <w:r>
        <w:rPr>
          <w:rFonts w:hint="default" w:ascii="Times New Roman" w:hAnsi="Times New Roman" w:cs="Times New Roman"/>
          <w:sz w:val="28"/>
          <w:szCs w:val="28"/>
        </w:rPr>
        <w:t xml:space="preserve"> and resume as you grow in the AIML domain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73EA9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Certification 2: AWS Machine Learning – Specialty</w:t>
      </w:r>
    </w:p>
    <w:p w14:paraId="354047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Provider: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Amazon Web Services (AWS)</w:t>
      </w:r>
    </w:p>
    <w:p w14:paraId="05516C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Duration: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2–4 months (depending on study pace)</w:t>
      </w:r>
    </w:p>
    <w:p w14:paraId="3EB741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Cost: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Approx ₹25,000</w:t>
      </w:r>
    </w:p>
    <w:p w14:paraId="68C1A4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Skills Covered:</w:t>
      </w:r>
    </w:p>
    <w:p w14:paraId="2FC2805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engineering &amp; preprocessing</w:t>
      </w:r>
    </w:p>
    <w:p w14:paraId="309C3B7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 model building</w:t>
      </w:r>
    </w:p>
    <w:p w14:paraId="56FAACD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Deep learning using AWS services</w:t>
      </w:r>
    </w:p>
    <w:p w14:paraId="519A53F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Model deployment using Amazon SageMaker</w:t>
      </w:r>
    </w:p>
    <w:p w14:paraId="61F3D5F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1"/>
        </w:rPr>
      </w:pPr>
      <w:r>
        <w:rPr>
          <w:rFonts w:hint="default" w:ascii="Times New Roman" w:hAnsi="Times New Roman" w:cs="Times New Roman"/>
          <w:sz w:val="28"/>
          <w:szCs w:val="28"/>
        </w:rPr>
        <w:t>Real-world ML problem solving</w:t>
      </w:r>
    </w:p>
    <w:p w14:paraId="4B105F4A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32"/>
          <w:szCs w:val="32"/>
        </w:rPr>
      </w:pPr>
    </w:p>
    <w:p w14:paraId="484626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Alignment With SMART Goals:</w:t>
      </w:r>
    </w:p>
    <w:p w14:paraId="6FA5455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Perfect for your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medium-term goal</w:t>
      </w:r>
      <w:r>
        <w:rPr>
          <w:rFonts w:hint="default" w:ascii="Times New Roman" w:hAnsi="Times New Roman" w:cs="Times New Roman"/>
          <w:sz w:val="28"/>
          <w:szCs w:val="28"/>
        </w:rPr>
        <w:t xml:space="preserve"> (building professional AI/ML projects)</w:t>
      </w:r>
    </w:p>
    <w:p w14:paraId="7AB316C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Strongly supports your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long-term goal</w:t>
      </w:r>
      <w:r>
        <w:rPr>
          <w:rFonts w:hint="default" w:ascii="Times New Roman" w:hAnsi="Times New Roman" w:cs="Times New Roman"/>
          <w:sz w:val="28"/>
          <w:szCs w:val="28"/>
        </w:rPr>
        <w:t xml:space="preserve"> of getting an AI internship</w:t>
      </w:r>
    </w:p>
    <w:p w14:paraId="0AFFEB1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Shows advanced knowledge in the AI domain, making you stand out among peers</w:t>
      </w:r>
    </w:p>
    <w:p w14:paraId="4B63A38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/>
          <w:b w:val="0"/>
          <w:bCs w:val="0"/>
          <w:sz w:val="32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Highly valued by tech companies hiring ML engineers</w:t>
      </w:r>
    </w:p>
    <w:p w14:paraId="3597B1C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36"/>
          <w:szCs w:val="36"/>
          <w:u w:val="singl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vertAlign w:val="baseline"/>
          <w:lang w:val="en-US"/>
        </w:rPr>
        <w:t># Linkedln Update:</w:t>
      </w:r>
    </w:p>
    <w:p w14:paraId="04613E0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vertAlign w:val="baseline"/>
          <w:lang w:val="en-US"/>
        </w:rPr>
        <w:t>Profile URL: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none"/>
          <w:vertAlign w:val="baseline"/>
          <w:lang w:val="en-US"/>
        </w:rPr>
        <w:t xml:space="preserve"> </w:t>
      </w:r>
    </w:p>
    <w:p w14:paraId="1C0A51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</w:pP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  <w:instrText xml:space="preserve"> HYPERLINK "https://www.linkedin.com/in/shruti-dolare-4014b3382/" </w:instrText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32"/>
          <w:szCs w:val="32"/>
          <w:vertAlign w:val="baseline"/>
          <w:lang w:val="en-US"/>
        </w:rPr>
        <w:t>https://www.linkedin.com/in/shruti-dolare-4014b3382/</w:t>
      </w:r>
      <w:r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  <w:fldChar w:fldCharType="end"/>
      </w:r>
    </w:p>
    <w:p w14:paraId="66A5634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</w:pPr>
      <w:r>
        <w:drawing>
          <wp:inline distT="0" distB="0" distL="114300" distR="114300">
            <wp:extent cx="5263515" cy="4035425"/>
            <wp:effectExtent l="0" t="0" r="952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EFD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/>
          <w:b w:val="0"/>
          <w:bCs w:val="0"/>
          <w:sz w:val="32"/>
          <w:szCs w:val="32"/>
          <w:u w:val="none"/>
          <w:vertAlign w:val="baseline"/>
          <w:lang w:val="en-US"/>
        </w:rPr>
      </w:pPr>
    </w:p>
    <w:p w14:paraId="634FE685">
      <w:pPr>
        <w:rPr>
          <w:rFonts w:hint="default"/>
          <w:b w:val="0"/>
          <w:bCs w:val="0"/>
          <w:sz w:val="36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721967F">
      <w:r>
        <w:drawing>
          <wp:inline distT="0" distB="0" distL="114300" distR="114300">
            <wp:extent cx="5274310" cy="2432050"/>
            <wp:effectExtent l="0" t="0" r="139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88B42"/>
    <w:p w14:paraId="13F85DAE"/>
    <w:p w14:paraId="0A678D29">
      <w:r>
        <w:drawing>
          <wp:inline distT="0" distB="0" distL="114300" distR="114300">
            <wp:extent cx="5270500" cy="24295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CEBE"/>
    <w:p w14:paraId="591FF1D6"/>
    <w:p w14:paraId="2BCE793C"/>
    <w:p w14:paraId="2F49AB30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7960" cy="2847340"/>
            <wp:effectExtent l="0" t="0" r="508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8C10">
      <w:pPr>
        <w:rPr>
          <w:rFonts w:hint="default"/>
          <w:b w:val="0"/>
          <w:bCs w:val="0"/>
          <w:sz w:val="36"/>
          <w:szCs w:val="32"/>
          <w:lang w:val="en-US"/>
        </w:rPr>
      </w:pPr>
      <w:r>
        <w:rPr>
          <w:rFonts w:hint="default"/>
          <w:b w:val="0"/>
          <w:bCs w:val="0"/>
          <w:sz w:val="36"/>
          <w:szCs w:val="32"/>
          <w:lang w:val="en-US"/>
        </w:rPr>
        <w:t xml:space="preserve"># CV: </w:t>
      </w:r>
    </w:p>
    <w:p w14:paraId="637D40DF">
      <w:pPr>
        <w:rPr>
          <w:rFonts w:hint="default"/>
          <w:b w:val="0"/>
          <w:bCs w:val="0"/>
          <w:sz w:val="36"/>
          <w:szCs w:val="32"/>
          <w:lang w:val="en-US"/>
        </w:rPr>
      </w:pPr>
    </w:p>
    <w:p w14:paraId="349C5EAD">
      <w:r>
        <w:drawing>
          <wp:inline distT="0" distB="0" distL="114300" distR="114300">
            <wp:extent cx="4824730" cy="697547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697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8462">
      <w:r>
        <w:drawing>
          <wp:inline distT="0" distB="0" distL="114300" distR="114300">
            <wp:extent cx="4798695" cy="7199630"/>
            <wp:effectExtent l="0" t="0" r="1905" b="889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71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5E71B">
      <w:r>
        <w:drawing>
          <wp:inline distT="0" distB="0" distL="114300" distR="114300">
            <wp:extent cx="3564890" cy="3049905"/>
            <wp:effectExtent l="0" t="0" r="1270" b="1333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489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6306">
      <w:pPr>
        <w:rPr>
          <w:b w:val="0"/>
          <w:bCs w:val="0"/>
          <w:sz w:val="28"/>
          <w:szCs w:val="24"/>
          <w:u w:val="none"/>
          <w:lang w:val="en-IN"/>
        </w:rPr>
      </w:pPr>
      <w:r>
        <w:rPr>
          <w:rFonts w:hint="default"/>
          <w:b/>
          <w:bCs/>
          <w:sz w:val="28"/>
          <w:szCs w:val="24"/>
          <w:u w:val="single"/>
          <w:lang w:val="en-US"/>
        </w:rPr>
        <w:t xml:space="preserve">STEP 4: </w:t>
      </w:r>
      <w:r>
        <w:rPr>
          <w:b/>
          <w:bCs/>
          <w:lang w:val="en-IN"/>
        </w:rPr>
        <w:t xml:space="preserve"> </w:t>
      </w:r>
      <w:r>
        <w:rPr>
          <w:b w:val="0"/>
          <w:bCs w:val="0"/>
          <w:sz w:val="28"/>
          <w:szCs w:val="24"/>
          <w:u w:val="none"/>
          <w:lang w:val="en-IN"/>
        </w:rPr>
        <w:t>Hackathon/Contest/Open Source Plan</w:t>
      </w:r>
    </w:p>
    <w:p w14:paraId="6C68EADC">
      <w:pPr>
        <w:rPr>
          <w:rFonts w:hint="default"/>
          <w:b w:val="0"/>
          <w:bCs w:val="0"/>
          <w:sz w:val="28"/>
          <w:szCs w:val="24"/>
          <w:u w:val="none"/>
          <w:lang w:val="en-IN"/>
        </w:rPr>
      </w:pPr>
    </w:p>
    <w:p w14:paraId="55297B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Event Name: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Smart India Hackathon (SIH) 2026 – Software Edition</w:t>
      </w:r>
    </w:p>
    <w:p w14:paraId="418F48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u w:val="non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Organizer:</w:t>
      </w:r>
      <w:r>
        <w:rPr>
          <w:rFonts w:hint="default" w:ascii="Times New Roman" w:hAnsi="Times New Roman" w:cs="Times New Roman"/>
          <w:b w:val="0"/>
          <w:bCs w:val="0"/>
          <w:u w:val="none"/>
        </w:rPr>
        <w:t xml:space="preserve"> Ministry of Education, Government of India</w:t>
      </w:r>
    </w:p>
    <w:p w14:paraId="779EC6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Mode:</w:t>
      </w:r>
      <w:r>
        <w:rPr>
          <w:rFonts w:hint="default" w:ascii="Times New Roman" w:hAnsi="Times New Roman" w:cs="Times New Roman"/>
          <w:b w:val="0"/>
          <w:bCs w:val="0"/>
        </w:rPr>
        <w:t xml:space="preserve"> Hybrid (Online + Offline)</w:t>
      </w:r>
    </w:p>
    <w:p w14:paraId="0E550C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Planned Team Size:</w:t>
      </w:r>
      <w:r>
        <w:rPr>
          <w:rFonts w:hint="default" w:ascii="Times New Roman" w:hAnsi="Times New Roman" w:cs="Times New Roman"/>
          <w:b w:val="0"/>
          <w:bCs w:val="0"/>
        </w:rPr>
        <w:t xml:space="preserve"> 4–6 Members</w:t>
      </w:r>
    </w:p>
    <w:p w14:paraId="31E296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Why I Chose SIH 2026</w:t>
      </w:r>
    </w:p>
    <w:p w14:paraId="3086916D">
      <w:pPr>
        <w:pStyle w:val="8"/>
        <w:keepNext w:val="0"/>
        <w:keepLines w:val="0"/>
        <w:widowControl/>
        <w:suppressLineNumbers w:val="0"/>
      </w:pPr>
      <w:r>
        <w:t xml:space="preserve">It’s India’s </w:t>
      </w:r>
      <w:r>
        <w:rPr>
          <w:rStyle w:val="9"/>
        </w:rPr>
        <w:t>biggest official hackathon</w:t>
      </w:r>
    </w:p>
    <w:p w14:paraId="11F1CDA9">
      <w:pPr>
        <w:pStyle w:val="8"/>
        <w:keepNext w:val="0"/>
        <w:keepLines w:val="0"/>
        <w:widowControl/>
        <w:suppressLineNumbers w:val="0"/>
      </w:pPr>
      <w:r>
        <w:t xml:space="preserve">Focus on real-world problem solving using </w:t>
      </w:r>
      <w:r>
        <w:rPr>
          <w:rStyle w:val="9"/>
        </w:rPr>
        <w:t>AI, ML, Automation, Cloud, IoT</w:t>
      </w:r>
    </w:p>
    <w:p w14:paraId="34FA6246">
      <w:pPr>
        <w:pStyle w:val="8"/>
        <w:keepNext w:val="0"/>
        <w:keepLines w:val="0"/>
        <w:widowControl/>
        <w:suppressLineNumbers w:val="0"/>
      </w:pPr>
      <w:r>
        <w:t xml:space="preserve">Perfect match for my </w:t>
      </w:r>
      <w:r>
        <w:rPr>
          <w:rStyle w:val="9"/>
        </w:rPr>
        <w:t>AIML specialization</w:t>
      </w:r>
    </w:p>
    <w:p w14:paraId="5C02B80F">
      <w:pPr>
        <w:pStyle w:val="8"/>
        <w:keepNext w:val="0"/>
        <w:keepLines w:val="0"/>
        <w:widowControl/>
        <w:suppressLineNumbers w:val="0"/>
      </w:pPr>
      <w:r>
        <w:t>Great for building portfolio, teamwork, and innovation skills</w:t>
      </w:r>
    </w:p>
    <w:p w14:paraId="5DAE540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Highly valuable for internships and career opportunities</w:t>
      </w:r>
      <w:r>
        <w:rPr>
          <w:rFonts w:hint="default"/>
          <w:lang w:val="en-US"/>
        </w:rPr>
        <w:t>.</w:t>
      </w:r>
    </w:p>
    <w:p w14:paraId="10D803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44"/>
          <w:szCs w:val="44"/>
          <w:u w:val="single"/>
        </w:rPr>
        <w:t>Preparation Plan (Step-By-Step)</w:t>
      </w:r>
    </w:p>
    <w:p w14:paraId="17A1B2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7"/>
          <w:szCs w:val="27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7"/>
          <w:szCs w:val="27"/>
          <w:u w:val="single"/>
        </w:rPr>
        <w:t xml:space="preserve">📌 Phase 1: Skill Preparation </w:t>
      </w:r>
    </w:p>
    <w:p w14:paraId="6F33B0B9">
      <w:pPr>
        <w:pStyle w:val="8"/>
        <w:keepNext w:val="0"/>
        <w:keepLines w:val="0"/>
        <w:widowControl/>
        <w:suppressLineNumbers w:val="0"/>
      </w:pPr>
      <w:r>
        <w:t>Strengthen Python + ML basics</w:t>
      </w:r>
    </w:p>
    <w:p w14:paraId="4A5DC7B3">
      <w:pPr>
        <w:pStyle w:val="8"/>
        <w:keepNext w:val="0"/>
        <w:keepLines w:val="0"/>
        <w:widowControl/>
        <w:suppressLineNumbers w:val="0"/>
      </w:pPr>
      <w:r>
        <w:t>Learn Linux, GitHub, API usage</w:t>
      </w:r>
    </w:p>
    <w:p w14:paraId="496D0325">
      <w:pPr>
        <w:pStyle w:val="8"/>
        <w:keepNext w:val="0"/>
        <w:keepLines w:val="0"/>
        <w:widowControl/>
        <w:suppressLineNumbers w:val="0"/>
      </w:pPr>
      <w:r>
        <w:t>Practice coding on HackerRank / LeetCode</w:t>
      </w:r>
    </w:p>
    <w:p w14:paraId="3788CAFF">
      <w:pPr>
        <w:pStyle w:val="8"/>
        <w:keepNext w:val="0"/>
        <w:keepLines w:val="0"/>
        <w:widowControl/>
        <w:suppressLineNumbers w:val="0"/>
      </w:pPr>
      <w:r>
        <w:t>Complete AI/ML certifications</w:t>
      </w:r>
    </w:p>
    <w:p w14:paraId="72767E34">
      <w:pPr>
        <w:pStyle w:val="8"/>
        <w:keepNext w:val="0"/>
        <w:keepLines w:val="0"/>
        <w:widowControl/>
        <w:suppressLineNumbers w:val="0"/>
      </w:pPr>
      <w:r>
        <w:t>Review previous SIH problem statements</w:t>
      </w:r>
    </w:p>
    <w:p w14:paraId="4D0F358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79C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 xml:space="preserve">Phase 2: Team Formation &amp; Idea Planning </w:t>
      </w:r>
    </w:p>
    <w:p w14:paraId="587E2F96">
      <w:pPr>
        <w:pStyle w:val="8"/>
        <w:keepNext w:val="0"/>
        <w:keepLines w:val="0"/>
        <w:widowControl/>
        <w:suppressLineNumbers w:val="0"/>
      </w:pPr>
      <w:r>
        <w:t>Form a 4–6 member team</w:t>
      </w:r>
    </w:p>
    <w:p w14:paraId="70E61AB0">
      <w:pPr>
        <w:pStyle w:val="8"/>
        <w:keepNext w:val="0"/>
        <w:keepLines w:val="0"/>
        <w:widowControl/>
        <w:suppressLineNumbers w:val="0"/>
      </w:pPr>
      <w:r>
        <w:t>Select problem statements based on interest (AI, Healthcare, Education, Smart Automation)</w:t>
      </w:r>
    </w:p>
    <w:p w14:paraId="30CA0185">
      <w:pPr>
        <w:pStyle w:val="8"/>
        <w:keepNext w:val="0"/>
        <w:keepLines w:val="0"/>
        <w:widowControl/>
        <w:suppressLineNumbers w:val="0"/>
      </w:pPr>
      <w:r>
        <w:t>Brainstorm ideas + choose one feasible solution</w:t>
      </w:r>
    </w:p>
    <w:p w14:paraId="67311092">
      <w:pPr>
        <w:pStyle w:val="8"/>
        <w:keepNext w:val="0"/>
        <w:keepLines w:val="0"/>
        <w:widowControl/>
        <w:suppressLineNumbers w:val="0"/>
      </w:pPr>
      <w:r>
        <w:t>Start documenting features + tech stack</w:t>
      </w:r>
    </w:p>
    <w:p w14:paraId="0FE1A0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8610A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 xml:space="preserve"> Phase 3: Prototype Development </w:t>
      </w:r>
    </w:p>
    <w:p w14:paraId="6BC3C942">
      <w:pPr>
        <w:pStyle w:val="8"/>
        <w:keepNext w:val="0"/>
        <w:keepLines w:val="0"/>
        <w:widowControl/>
        <w:suppressLineNumbers w:val="0"/>
      </w:pPr>
      <w:r>
        <w:t>Build basic working model (Python/ML/Cloud)</w:t>
      </w:r>
    </w:p>
    <w:p w14:paraId="7416534C">
      <w:pPr>
        <w:pStyle w:val="8"/>
        <w:keepNext w:val="0"/>
        <w:keepLines w:val="0"/>
        <w:widowControl/>
        <w:suppressLineNumbers w:val="0"/>
      </w:pPr>
      <w:r>
        <w:t>Create GitHub repo for the project</w:t>
      </w:r>
    </w:p>
    <w:p w14:paraId="24AB47A7">
      <w:pPr>
        <w:pStyle w:val="8"/>
        <w:keepNext w:val="0"/>
        <w:keepLines w:val="0"/>
        <w:widowControl/>
        <w:suppressLineNumbers w:val="0"/>
      </w:pPr>
      <w:r>
        <w:t>Run tests and improve performance</w:t>
      </w:r>
    </w:p>
    <w:p w14:paraId="32E063BB">
      <w:pPr>
        <w:pStyle w:val="8"/>
        <w:keepNext w:val="0"/>
        <w:keepLines w:val="0"/>
        <w:widowControl/>
        <w:suppressLineNumbers w:val="0"/>
      </w:pPr>
      <w:r>
        <w:t>Prepare demo video + screenshots</w:t>
      </w: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617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 xml:space="preserve">Phase 4: Submission &amp; Review </w:t>
      </w:r>
    </w:p>
    <w:p w14:paraId="4D414D9F">
      <w:pPr>
        <w:pStyle w:val="8"/>
        <w:keepNext w:val="0"/>
        <w:keepLines w:val="0"/>
        <w:widowControl/>
        <w:suppressLineNumbers w:val="0"/>
      </w:pPr>
      <w:r>
        <w:t>Create PPT + solution document</w:t>
      </w:r>
    </w:p>
    <w:p w14:paraId="73B9516E">
      <w:pPr>
        <w:pStyle w:val="8"/>
        <w:keepNext w:val="0"/>
        <w:keepLines w:val="0"/>
        <w:widowControl/>
        <w:suppressLineNumbers w:val="0"/>
      </w:pPr>
      <w:r>
        <w:t>Upload solution on SIH portal</w:t>
      </w:r>
    </w:p>
    <w:p w14:paraId="3F31E18E">
      <w:pPr>
        <w:pStyle w:val="8"/>
        <w:keepNext w:val="0"/>
        <w:keepLines w:val="0"/>
        <w:widowControl/>
        <w:suppressLineNumbers w:val="0"/>
      </w:pPr>
      <w:r>
        <w:t>Prepare for internal college hackathon (prelims)</w:t>
      </w:r>
    </w:p>
    <w:p w14:paraId="0FC266A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F88B5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 xml:space="preserve">Phase 5: Final Preparation </w:t>
      </w:r>
    </w:p>
    <w:p w14:paraId="1C2A35CF">
      <w:pPr>
        <w:pStyle w:val="8"/>
        <w:keepNext w:val="0"/>
        <w:keepLines w:val="0"/>
        <w:widowControl/>
        <w:suppressLineNumbers w:val="0"/>
      </w:pPr>
      <w:r>
        <w:t>Improve UI/UX</w:t>
      </w:r>
    </w:p>
    <w:p w14:paraId="04FA5782">
      <w:pPr>
        <w:pStyle w:val="8"/>
        <w:keepNext w:val="0"/>
        <w:keepLines w:val="0"/>
        <w:widowControl/>
        <w:suppressLineNumbers w:val="0"/>
      </w:pPr>
      <w:r>
        <w:t>Add ML model optimization</w:t>
      </w:r>
    </w:p>
    <w:p w14:paraId="6D53CDF0">
      <w:pPr>
        <w:pStyle w:val="8"/>
        <w:keepNext w:val="0"/>
        <w:keepLines w:val="0"/>
        <w:widowControl/>
        <w:suppressLineNumbers w:val="0"/>
      </w:pPr>
      <w:r>
        <w:t>Prepare pitch, demo flow, and presentation</w:t>
      </w:r>
    </w:p>
    <w:p w14:paraId="62075DAD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STEP 5: Career Roadmap</w:t>
      </w:r>
    </w:p>
    <w:p w14:paraId="6815701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9"/>
        </w:rPr>
        <w:t>Domain: Artificial Intelligence &amp; Machine Learning (AIML)</w:t>
      </w:r>
      <w:r>
        <w:br w:type="textWrapping"/>
      </w:r>
      <w:r>
        <w:rPr>
          <w:rStyle w:val="9"/>
        </w:rPr>
        <w:t>Duration: 2025–20</w:t>
      </w:r>
      <w:r>
        <w:rPr>
          <w:rStyle w:val="9"/>
          <w:rFonts w:hint="default"/>
          <w:lang w:val="en-US"/>
        </w:rPr>
        <w:t>29</w:t>
      </w:r>
    </w:p>
    <w:p w14:paraId="062DA5F0">
      <w:pPr>
        <w:pStyle w:val="8"/>
        <w:keepNext w:val="0"/>
        <w:keepLines w:val="0"/>
        <w:widowControl/>
        <w:suppressLineNumbers w:val="0"/>
      </w:pPr>
      <w:r>
        <w:t xml:space="preserve">My long-term goal is to build a strong career in </w:t>
      </w:r>
      <w:r>
        <w:rPr>
          <w:rStyle w:val="9"/>
        </w:rPr>
        <w:t>Artificial Intelligence &amp; Machine Learning (AIML)</w:t>
      </w:r>
      <w:r>
        <w:t xml:space="preserve"> and become skilled enough to work in the tech industry right after graduation. Since I do not plan to pursue post-graduation, my focus will be on gaining </w:t>
      </w:r>
      <w:r>
        <w:rPr>
          <w:rStyle w:val="9"/>
        </w:rPr>
        <w:t>industry-ready skills, certifications, real projects, internships, and hackathon experience</w:t>
      </w:r>
      <w:r>
        <w:t xml:space="preserve"> during my B.Tech itself.</w:t>
      </w:r>
    </w:p>
    <w:p w14:paraId="272CDB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1. Core Skill Development (Year 1–2)</w:t>
      </w:r>
    </w:p>
    <w:p w14:paraId="4C174132">
      <w:pPr>
        <w:pStyle w:val="8"/>
        <w:keepNext w:val="0"/>
        <w:keepLines w:val="0"/>
        <w:widowControl/>
        <w:suppressLineNumbers w:val="0"/>
      </w:pPr>
      <w:r>
        <w:t>The first milestone is developing strong fundamentals.</w:t>
      </w:r>
      <w:r>
        <w:br w:type="textWrapping"/>
      </w:r>
      <w:r>
        <w:t xml:space="preserve">In Year 1, my target is to understand programming basics deeply — especially </w:t>
      </w:r>
      <w:r>
        <w:rPr>
          <w:rStyle w:val="9"/>
        </w:rPr>
        <w:t>Python, C, and object-oriented programming concepts</w:t>
      </w:r>
      <w:r>
        <w:t xml:space="preserve">. Along with this, I will build my foundation in </w:t>
      </w:r>
      <w:r>
        <w:rPr>
          <w:rStyle w:val="9"/>
        </w:rPr>
        <w:t>mathematics, statistics, linear algebra, and basic data structures</w:t>
      </w:r>
      <w:r>
        <w:t>. These skills are essential pillars for AIML.</w:t>
      </w:r>
    </w:p>
    <w:p w14:paraId="78036AFE">
      <w:pPr>
        <w:pStyle w:val="8"/>
        <w:keepNext w:val="0"/>
        <w:keepLines w:val="0"/>
        <w:widowControl/>
        <w:suppressLineNumbers w:val="0"/>
      </w:pPr>
      <w:r>
        <w:t xml:space="preserve">By Year 2, I will start learning AI-specific skills such as </w:t>
      </w:r>
      <w:r>
        <w:rPr>
          <w:rStyle w:val="9"/>
        </w:rPr>
        <w:t>Machine Learning basics, NumPy, Pandas, data preprocessing, data visualization, regression/classification algorithms</w:t>
      </w:r>
      <w:r>
        <w:t>, and problem-solving with small datasets. This period is also perfect for completing a few beginner projects like stock prediction, face detection, or recommendation systems.</w:t>
      </w:r>
    </w:p>
    <w:p w14:paraId="6A167A56">
      <w:pPr>
        <w:pStyle w:val="8"/>
        <w:keepNext w:val="0"/>
        <w:keepLines w:val="0"/>
        <w:widowControl/>
        <w:suppressLineNumbers w:val="0"/>
      </w:pPr>
      <w:r>
        <w:t xml:space="preserve">I will also build a habit of using </w:t>
      </w:r>
      <w:r>
        <w:rPr>
          <w:rStyle w:val="9"/>
        </w:rPr>
        <w:t>GitHub</w:t>
      </w:r>
      <w:r>
        <w:t xml:space="preserve"> regularly so that every project becomes part of my portfolio.</w:t>
      </w:r>
    </w:p>
    <w:p w14:paraId="6AEB68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2. Certifications &amp; Hands-On Experience (Year 2–3)</w:t>
      </w:r>
    </w:p>
    <w:p w14:paraId="2F44FDDF">
      <w:pPr>
        <w:pStyle w:val="8"/>
        <w:keepNext w:val="0"/>
        <w:keepLines w:val="0"/>
        <w:widowControl/>
        <w:suppressLineNumbers w:val="0"/>
      </w:pPr>
      <w:r>
        <w:t>Instead of post-graduation, I’ll focus on valuable certifications.</w:t>
      </w:r>
      <w:r>
        <w:br w:type="textWrapping"/>
      </w:r>
      <w:r>
        <w:t>My plan includes:</w:t>
      </w:r>
      <w:r>
        <w:br w:type="textWrapping"/>
      </w:r>
      <w:r>
        <w:rPr>
          <w:rStyle w:val="9"/>
        </w:rPr>
        <w:t>Google Data Analytics / Google ML Crash Course</w:t>
      </w:r>
      <w:r>
        <w:rPr>
          <w:rStyle w:val="9"/>
        </w:rPr>
        <w:br w:type="textWrapping"/>
      </w:r>
      <w:r>
        <w:rPr>
          <w:rStyle w:val="9"/>
        </w:rPr>
        <w:t>Coursera/IBM Machine Learning Specialization</w:t>
      </w:r>
      <w:r>
        <w:rPr>
          <w:rStyle w:val="9"/>
        </w:rPr>
        <w:br w:type="textWrapping"/>
      </w:r>
      <w:r>
        <w:rPr>
          <w:rStyle w:val="9"/>
        </w:rPr>
        <w:t>DeepLearning.AI Short Courses</w:t>
      </w:r>
      <w:r>
        <w:rPr>
          <w:rStyle w:val="9"/>
        </w:rPr>
        <w:br w:type="textWrapping"/>
      </w:r>
      <w:r>
        <w:rPr>
          <w:rStyle w:val="9"/>
        </w:rPr>
        <w:t>Microsoft Azure AI Fundamentals (AI-900)</w:t>
      </w:r>
    </w:p>
    <w:p w14:paraId="20E84BD2">
      <w:pPr>
        <w:pStyle w:val="8"/>
        <w:keepNext w:val="0"/>
        <w:keepLines w:val="0"/>
        <w:widowControl/>
        <w:suppressLineNumbers w:val="0"/>
      </w:pPr>
      <w:r>
        <w:t xml:space="preserve">During this phase, I will also start participating in </w:t>
      </w:r>
      <w:r>
        <w:rPr>
          <w:rStyle w:val="9"/>
        </w:rPr>
        <w:t>hackathons</w:t>
      </w:r>
      <w:r>
        <w:t xml:space="preserve">, which help me test my skills under pressure, collaborate with teammates, and learn practical problem-solving. I will also contribute to small </w:t>
      </w:r>
      <w:r>
        <w:rPr>
          <w:rStyle w:val="9"/>
        </w:rPr>
        <w:t>open-source projects</w:t>
      </w:r>
      <w:r>
        <w:t>, even if it's just correcting documentation or fixing easy issues — consistency matters.</w:t>
      </w:r>
    </w:p>
    <w:p w14:paraId="3B5C828C">
      <w:pPr>
        <w:pStyle w:val="4"/>
        <w:keepNext w:val="0"/>
        <w:keepLines w:val="0"/>
        <w:widowControl/>
        <w:suppressLineNumbers w:val="0"/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3. Projects + Internship Preparation (Year 3)</w:t>
      </w:r>
    </w:p>
    <w:p w14:paraId="396E7259">
      <w:pPr>
        <w:pStyle w:val="8"/>
        <w:keepNext w:val="0"/>
        <w:keepLines w:val="0"/>
        <w:widowControl/>
        <w:suppressLineNumbers w:val="0"/>
      </w:pPr>
      <w:r>
        <w:t xml:space="preserve">By Year 3, I want to shift towards building </w:t>
      </w:r>
      <w:r>
        <w:rPr>
          <w:rStyle w:val="9"/>
        </w:rPr>
        <w:t>real, impactful projects</w:t>
      </w:r>
      <w:r>
        <w:t xml:space="preserve"> that can impress recruiters. This includes:</w:t>
      </w:r>
      <w:r>
        <w:br w:type="textWrapping"/>
      </w:r>
      <w:r>
        <w:t>A complete ML project with deployment</w:t>
      </w:r>
      <w:r>
        <w:br w:type="textWrapping"/>
      </w:r>
      <w:r>
        <w:t>A chatbot using NLP</w:t>
      </w:r>
      <w:r>
        <w:br w:type="textWrapping"/>
      </w:r>
      <w:r>
        <w:t>A computer vision project</w:t>
      </w:r>
      <w:r>
        <w:br w:type="textWrapping"/>
      </w:r>
      <w:r>
        <w:t>A mini research-style experiment</w:t>
      </w:r>
      <w:r>
        <w:br w:type="textWrapping"/>
      </w:r>
      <w:r>
        <w:t xml:space="preserve">I’ll also start working on my </w:t>
      </w:r>
      <w:r>
        <w:rPr>
          <w:rStyle w:val="9"/>
        </w:rPr>
        <w:t>resume, LinkedIn profile, and portfolio website</w:t>
      </w:r>
      <w:r>
        <w:t>.</w:t>
      </w:r>
      <w:r>
        <w:br w:type="textWrapping"/>
      </w:r>
      <w:r>
        <w:t>During this time, I will prepare for internships through:</w:t>
      </w:r>
      <w:r>
        <w:br w:type="textWrapping"/>
      </w:r>
      <w:r>
        <w:t>LeetCode basic questions</w:t>
      </w:r>
      <w:r>
        <w:br w:type="textWrapping"/>
      </w:r>
      <w:r>
        <w:t>Company-wise interview patterns</w:t>
      </w:r>
      <w:r>
        <w:br w:type="textWrapping"/>
      </w:r>
      <w:r>
        <w:t>Communication skills &amp; interview confidence</w:t>
      </w:r>
    </w:p>
    <w:p w14:paraId="37E2A2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u w:val="single"/>
        </w:rPr>
        <w:t>4. Internships &amp; Pre-Placement (Year 4)</w:t>
      </w:r>
    </w:p>
    <w:p w14:paraId="6193B5CB">
      <w:pPr>
        <w:pStyle w:val="8"/>
        <w:keepNext w:val="0"/>
        <w:keepLines w:val="0"/>
        <w:widowControl/>
        <w:suppressLineNumbers w:val="0"/>
      </w:pPr>
      <w:r>
        <w:t xml:space="preserve">The biggest milestone before graduation is getting at least </w:t>
      </w:r>
      <w:r>
        <w:rPr>
          <w:rStyle w:val="9"/>
        </w:rPr>
        <w:t>one internship</w:t>
      </w:r>
      <w:r>
        <w:t xml:space="preserve"> in Year 3 or 4.</w:t>
      </w:r>
      <w:r>
        <w:br w:type="textWrapping"/>
      </w:r>
      <w:r>
        <w:t>The final year will focus on:</w:t>
      </w:r>
      <w:r>
        <w:br w:type="textWrapping"/>
      </w:r>
      <w:r>
        <w:t>Final year AI-based projec</w:t>
      </w:r>
      <w:r>
        <w:rPr>
          <w:rFonts w:hint="default"/>
          <w:lang w:val="en-US"/>
        </w:rPr>
        <w:t>t</w:t>
      </w:r>
      <w:r>
        <w:rPr>
          <w:rFonts w:hint="default"/>
          <w:lang w:val="en-US"/>
        </w:rPr>
        <w:br w:type="textWrapping"/>
      </w:r>
      <w:r>
        <w:t>Applying for internships or part-time roles</w:t>
      </w:r>
      <w:r>
        <w:br w:type="textWrapping"/>
      </w:r>
      <w:r>
        <w:t>Attending campus drives</w:t>
      </w:r>
      <w:r>
        <w:br w:type="textWrapping"/>
      </w:r>
      <w:r>
        <w:t>Building a strong recommendation network</w:t>
      </w:r>
      <w:r>
        <w:br w:type="textWrapping"/>
      </w:r>
      <w:r>
        <w:t xml:space="preserve">Since I’m not doing post-graduation, getting </w:t>
      </w:r>
      <w:r>
        <w:rPr>
          <w:rStyle w:val="9"/>
        </w:rPr>
        <w:t>experience + portfolio</w:t>
      </w:r>
      <w:r>
        <w:t xml:space="preserve"> becomes my main pathway to enter the industry confidently.</w:t>
      </w:r>
    </w:p>
    <w:p w14:paraId="52631FD0">
      <w:pPr>
        <w:pStyle w:val="10"/>
        <w:numPr>
          <w:numId w:val="0"/>
        </w:numPr>
        <w:rPr>
          <w:b/>
          <w:bCs/>
          <w:sz w:val="28"/>
          <w:szCs w:val="24"/>
          <w:u w:val="single"/>
        </w:rPr>
      </w:pPr>
      <w:r>
        <w:rPr>
          <w:rFonts w:hint="default"/>
          <w:b/>
          <w:bCs/>
          <w:sz w:val="28"/>
          <w:szCs w:val="24"/>
          <w:u w:val="single"/>
          <w:lang w:val="en-US"/>
        </w:rPr>
        <w:t xml:space="preserve">STEP 5: </w:t>
      </w:r>
      <w:r>
        <w:rPr>
          <w:b/>
          <w:bCs/>
          <w:sz w:val="28"/>
          <w:szCs w:val="24"/>
          <w:u w:val="single"/>
        </w:rPr>
        <w:t>Reflection Section</w:t>
      </w:r>
    </w:p>
    <w:p w14:paraId="43F864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assignment helped me understand my career direction more clearly and taught me how to plan professionally. I faced challenges in organizing everything and creating my CV and LinkedIn profile, but it improved my writing, planning, and technical skills. I also learned how to set realistic goals and explore opportunities like certifications and hackathons. Overall, this work made me more confident about my future in the AI field.</w:t>
      </w:r>
    </w:p>
    <w:p w14:paraId="11C7E7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98DF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vertAlign w:val="baseline"/>
          <w:lang w:val="en-US"/>
        </w:rPr>
        <w:t>GITHUB REPO LINK:</w:t>
      </w:r>
    </w:p>
    <w:p w14:paraId="64D49F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vertAlign w:val="baseli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instrText xml:space="preserve"> HYPERLINK "https://github.com/Shruti-codes27/CSFCP-Assignment/tree/80e3200177c2ab882e2dee403888627af228c6ea/Lab%205(Capstone%20Project)" </w:instrTex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vertAlign w:val="baseline"/>
          <w:lang w:val="en-US"/>
        </w:rPr>
        <w:t>https://github.com/Shruti-codes27/CSFCP-Assignment/tree/80e3200177c2ab882e2dee403888627af228c6ea/Lab%205(Capstone%20Project)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fldChar w:fldCharType="end"/>
      </w:r>
    </w:p>
    <w:p w14:paraId="71C173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vertAlign w:val="baseline"/>
          <w:lang w:val="en-US"/>
        </w:rPr>
      </w:pPr>
    </w:p>
    <w:p w14:paraId="4FFDAD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vertAlign w:val="baseline"/>
          <w:lang w:val="en-US"/>
        </w:rPr>
        <w:t>GITHUB LINK: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vertAlign w:val="baseline"/>
          <w:lang w:val="en-US"/>
        </w:rPr>
        <w:t xml:space="preserve"> </w:t>
      </w:r>
    </w:p>
    <w:p w14:paraId="40BE24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instrText xml:space="preserve"> HYPERLINK "https://github.com/Shruti-codes27" </w:instrTex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fldChar w:fldCharType="separate"/>
      </w:r>
      <w:r>
        <w:rPr>
          <w:rStyle w:val="7"/>
          <w:rFonts w:hint="default" w:ascii="Times New Roman" w:hAnsi="Times New Roman"/>
          <w:b w:val="0"/>
          <w:bCs w:val="0"/>
          <w:sz w:val="28"/>
          <w:szCs w:val="28"/>
          <w:vertAlign w:val="baseline"/>
          <w:lang w:val="en-US"/>
        </w:rPr>
        <w:t>https://github.com/Shruti-codes27</w:t>
      </w:r>
      <w:r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  <w:fldChar w:fldCharType="end"/>
      </w:r>
    </w:p>
    <w:p w14:paraId="449A45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  <w:u w:val="none"/>
          <w:vertAlign w:val="baseline"/>
          <w:lang w:val="en-US"/>
        </w:rPr>
      </w:pPr>
    </w:p>
    <w:p w14:paraId="48BA1C8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43D4CF"/>
    <w:multiLevelType w:val="singleLevel"/>
    <w:tmpl w:val="9943D4C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ADCF6700"/>
    <w:multiLevelType w:val="singleLevel"/>
    <w:tmpl w:val="ADCF67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7D28E70F"/>
    <w:multiLevelType w:val="singleLevel"/>
    <w:tmpl w:val="7D28E70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522247D"/>
    <w:rsid w:val="71EB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h\AppData\Local\Kingsoft\WPS%20Office\12.2.0.23155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2025-11-29T10:41:00Z</dcterms:created>
  <dc:creator>manohar dolare</dc:creator>
  <cp:lastModifiedBy>manohar dolare</cp:lastModifiedBy>
  <dcterms:modified xsi:type="dcterms:W3CDTF">2025-11-30T11:46:16Z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709156361CF446929D0CD30C0EF22CE4_11</vt:lpwstr>
  </property>
</Properties>
</file>